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B10A17">
                              <w:rPr>
                                <w:rFonts w:ascii="Times New Roman" w:hAnsi="Times New Roman"/>
                                <w:i/>
                              </w:rPr>
                              <w:t>8610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B10A17">
                        <w:rPr>
                          <w:rFonts w:ascii="Times New Roman" w:hAnsi="Times New Roman"/>
                          <w:i/>
                        </w:rPr>
                        <w:t>8610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B10A17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B10A17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B10A17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B10A17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B10A17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B10A17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B10A17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B10A17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B10A17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B10A17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B10A17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B10A17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B10A17">
        <w:rPr>
          <w:rFonts w:ascii="Times New Roman" w:hAnsi="Times New Roman"/>
          <w:sz w:val="24"/>
          <w:szCs w:val="28"/>
          <w:lang w:val="ru-RU"/>
        </w:rPr>
        <w:t>06.03.22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B10A17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B10A17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B10A17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B10A17">
      <w:rPr>
        <w:bCs/>
        <w:i/>
        <w:noProof/>
      </w:rPr>
      <w:t>04.02.2022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B10A17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B10A17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B10A17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B10A17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0A17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26B382-CB20-4183-A063-34FC0234C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4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2022-02-04T15:54:00Z</dcterms:created>
  <dcterms:modified xsi:type="dcterms:W3CDTF">2022-02-04T15:54:00Z</dcterms:modified>
</cp:coreProperties>
</file>