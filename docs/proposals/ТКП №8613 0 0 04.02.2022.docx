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BB47D6">
                              <w:rPr>
                                <w:rFonts w:ascii="Times New Roman" w:hAnsi="Times New Roman"/>
                                <w:i/>
                              </w:rPr>
                              <w:t>8613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BB47D6">
                        <w:rPr>
                          <w:rFonts w:ascii="Times New Roman" w:hAnsi="Times New Roman"/>
                          <w:i/>
                        </w:rPr>
                        <w:t>8613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BB47D6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BB47D6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BB47D6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BB47D6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BB47D6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BB47D6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BB47D6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BB47D6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BB47D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BB47D6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BB47D6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BB47D6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BB47D6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BB47D6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BB47D6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BB47D6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BB47D6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BB47D6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BB47D6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BB47D6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BB47D6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B47D6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BF7E9-DB7D-4682-947B-F36C154AD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2022-02-04T16:00:00Z</dcterms:created>
  <dcterms:modified xsi:type="dcterms:W3CDTF">2022-02-04T16:00:00Z</dcterms:modified>
</cp:coreProperties>
</file>