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7D34C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526D91">
                              <w:rPr>
                                <w:rFonts w:ascii="Times New Roman" w:hAnsi="Times New Roman"/>
                                <w:i/>
                                <w:highlight w:val="yellow"/>
                              </w:rPr>
                              <w:t>8655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526D91">
                        <w:rPr>
                          <w:rFonts w:ascii="Times New Roman" w:hAnsi="Times New Roman"/>
                          <w:i/>
                          <w:highlight w:val="yellow"/>
                        </w:rPr>
                        <w:t>8655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526D91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highlight w:val="yellow"/>
          <w:lang w:val="ru-RU" w:eastAsia="ru-RU"/>
        </w:rPr>
        <w:t>0 0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526D91" w:rsidP="00C16F71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526D91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highlight w:val="yellow"/>
          <w:lang w:eastAsia="ru-RU"/>
        </w:rPr>
        <w:lastRenderedPageBreak/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- 20</w:t>
      </w:r>
      <w:r w:rsidR="001A4197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</w:t>
      </w:r>
      <w:r w:rsidR="00543B1E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526D91">
        <w:rPr>
          <w:rFonts w:ascii="Times New Roman" w:eastAsia="Times New Roman" w:hAnsi="Times New Roman"/>
          <w:sz w:val="24"/>
          <w:szCs w:val="28"/>
          <w:highlight w:val="yellow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8D16A1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863D5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1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8D16A1">
        <w:rPr>
          <w:rFonts w:ascii="Times New Roman" w:eastAsia="Times New Roman" w:hAnsi="Times New Roman"/>
          <w:sz w:val="24"/>
          <w:szCs w:val="28"/>
          <w:lang w:val="ru-RU" w:eastAsia="ru-RU"/>
        </w:rPr>
        <w:t>решетку с перфорированным ступенчатым экраном</w:t>
      </w:r>
      <w:bookmarkEnd w:id="1"/>
      <w:r w:rsidR="003F1C6B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ЭРПЭ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526D91">
        <w:rPr>
          <w:rFonts w:ascii="Times New Roman" w:eastAsia="Times New Roman" w:hAnsi="Times New Roman"/>
          <w:sz w:val="24"/>
          <w:szCs w:val="28"/>
          <w:lang w:val="ru-RU" w:eastAsia="ru-RU"/>
        </w:rPr>
        <w:t>ЭРПЭ 1000.1000.850.5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8D16A1" w:rsidRDefault="00D57CC0" w:rsidP="008D16A1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8D16A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2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526D91">
        <w:rPr>
          <w:rFonts w:ascii="Times New Roman" w:eastAsia="Times New Roman" w:hAnsi="Times New Roman"/>
          <w:b/>
          <w:i/>
          <w:szCs w:val="24"/>
          <w:highlight w:val="yellow"/>
          <w:lang w:val="ru-RU" w:eastAsia="ru-RU"/>
        </w:rPr>
        <w:t>ЭРПЭ 1000.1000.850.5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6238"/>
        <w:gridCol w:w="1560"/>
        <w:gridCol w:w="2125"/>
      </w:tblGrid>
      <w:tr w:rsidR="008D16A1" w:rsidRPr="0002524B" w:rsidTr="007D34C8">
        <w:trPr>
          <w:trHeight w:val="249"/>
          <w:jc w:val="center"/>
        </w:trPr>
        <w:tc>
          <w:tcPr>
            <w:tcW w:w="6238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560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212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Перфорация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Hc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 отбросов,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Hl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850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решётки,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3200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Полная ширина решетки,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Wf</w:t>
            </w:r>
          </w:p>
        </w:tc>
        <w:tc>
          <w:tcPr>
            <w:tcW w:w="1560" w:type="dxa"/>
            <w:shd w:val="clear" w:color="auto" w:fill="F2F2F2"/>
            <w:vAlign w:val="center"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2F2F2"/>
            <w:vAlign w:val="center"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1890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Габаритная толщина решетки в рабочем положении,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L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2125" w:type="dxa"/>
            <w:shd w:val="clear" w:color="auto" w:fill="FFFFFF"/>
            <w:vAlign w:val="center"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2370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Угол установки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решетки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градус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60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Максимальная пропускная способность</w:t>
            </w:r>
            <w:r w:rsidR="00264F8B" w:rsidRPr="0002524B">
              <w:rPr>
                <w:rFonts w:ascii="Times New Roman" w:hAnsi="Times New Roman"/>
                <w:bCs/>
                <w:sz w:val="24"/>
                <w:szCs w:val="24"/>
              </w:rPr>
              <w:t xml:space="preserve"> по чистой воде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м</w:t>
            </w:r>
            <w:r w:rsidRPr="0002524B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02524B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500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Мгновенный расход промывной воды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л/с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 ÷ 0,89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Давление промывной воды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бар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5÷7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цепи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0,75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Мощность привода щетки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1,5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 по ГОСТ 14254-96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IP 55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FFFFF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560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2125" w:type="dxa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560" w:type="dxa"/>
            <w:shd w:val="clear" w:color="auto" w:fill="F2F2F2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2524B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2125" w:type="dxa"/>
            <w:shd w:val="clear" w:color="auto" w:fill="F2F2F2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1000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9923" w:type="dxa"/>
            <w:gridSpan w:val="3"/>
            <w:shd w:val="clear" w:color="auto" w:fill="FFFFFF"/>
            <w:vAlign w:val="center"/>
            <w:hideMark/>
          </w:tcPr>
          <w:p w:rsidR="008D16A1" w:rsidRPr="0002524B" w:rsidRDefault="008D16A1" w:rsidP="0002524B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>Материалы</w:t>
            </w:r>
          </w:p>
        </w:tc>
      </w:tr>
      <w:tr w:rsidR="008D16A1" w:rsidRPr="0002524B" w:rsidTr="007D34C8">
        <w:trPr>
          <w:trHeight w:val="20"/>
          <w:jc w:val="center"/>
        </w:trPr>
        <w:tc>
          <w:tcPr>
            <w:tcW w:w="6238" w:type="dxa"/>
            <w:shd w:val="clear" w:color="auto" w:fill="F2F2F2"/>
            <w:vAlign w:val="center"/>
            <w:hideMark/>
          </w:tcPr>
          <w:p w:rsidR="008D16A1" w:rsidRPr="0002524B" w:rsidRDefault="008D16A1" w:rsidP="00D1561B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Pr="0002524B">
              <w:rPr>
                <w:rFonts w:ascii="Times New Roman" w:hAnsi="Times New Roman"/>
                <w:bCs/>
              </w:rPr>
              <w:t xml:space="preserve">, </w:t>
            </w:r>
            <w:r w:rsidRPr="0002524B">
              <w:rPr>
                <w:rFonts w:ascii="Times New Roman" w:hAnsi="Times New Roman"/>
                <w:bCs/>
                <w:sz w:val="24"/>
                <w:szCs w:val="24"/>
              </w:rPr>
              <w:t>экран, крепежи</w:t>
            </w:r>
          </w:p>
        </w:tc>
        <w:tc>
          <w:tcPr>
            <w:tcW w:w="3685" w:type="dxa"/>
            <w:gridSpan w:val="2"/>
            <w:shd w:val="clear" w:color="auto" w:fill="F2F2F2"/>
            <w:vAlign w:val="center"/>
            <w:hideMark/>
          </w:tcPr>
          <w:p w:rsidR="008D16A1" w:rsidRPr="0002524B" w:rsidRDefault="00526D91" w:rsidP="0002524B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/>
                <w:sz w:val="24"/>
                <w:szCs w:val="28"/>
                <w:lang w:eastAsia="ru-RU"/>
              </w:rPr>
              <w:t>AISI 201</w:t>
            </w:r>
          </w:p>
        </w:tc>
      </w:tr>
    </w:tbl>
    <w:p w:rsidR="00F62C2A" w:rsidRDefault="00F62C2A" w:rsidP="008D16A1">
      <w:pPr>
        <w:pStyle w:val="aa"/>
        <w:rPr>
          <w:noProof/>
          <w:lang w:eastAsia="ru-RU"/>
        </w:rPr>
      </w:pPr>
    </w:p>
    <w:p w:rsidR="008D16A1" w:rsidRDefault="007D34C8" w:rsidP="008D16A1">
      <w:pPr>
        <w:pStyle w:val="aa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715000" cy="3238500"/>
            <wp:effectExtent l="0" t="0" r="0" b="0"/>
            <wp:docPr id="7" name="Рисунок 7" descr="Решет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Решет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6A1" w:rsidRDefault="008D16A1" w:rsidP="008D16A1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Рисунок 1 - Габаритные размеры решетки ЭРПЭ</w:t>
      </w:r>
    </w:p>
    <w:bookmarkEnd w:id="2"/>
    <w:p w:rsidR="003E6DCF" w:rsidRPr="00C863D5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602EB3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602EB3" w:rsidRDefault="00FD2D49" w:rsidP="00602EB3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602EB3" w:rsidRDefault="003E6DCF" w:rsidP="00602EB3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602EB3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602EB3" w:rsidRDefault="00264F8B" w:rsidP="00602EB3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3" w:name="TM"/>
            <w:r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Решетка с перфорированным экраном</w:t>
            </w:r>
            <w:r w:rsidR="004D0CE6" w:rsidRPr="00602EB3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 </w:t>
            </w:r>
            <w:r w:rsidR="00526D91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602EB3" w:rsidRDefault="00526D91" w:rsidP="00602EB3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highlight w:val="yellow"/>
                <w:lang w:eastAsia="ru-RU"/>
              </w:rPr>
              <w:t>ЭРПЭ 1000.1000.850.5</w:t>
            </w:r>
            <w:r w:rsidR="006C0B16" w:rsidRPr="00602EB3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3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602EB3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602EB3" w:rsidRDefault="003E6DCF" w:rsidP="00602EB3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602EB3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602EB3" w:rsidRDefault="003E6DCF" w:rsidP="00602EB3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526D91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highlight w:val="yellow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526D91">
        <w:rPr>
          <w:rFonts w:ascii="Times New Roman" w:hAnsi="Times New Roman"/>
          <w:sz w:val="24"/>
          <w:szCs w:val="28"/>
          <w:highlight w:val="yellow"/>
          <w:lang w:val="ru-RU"/>
        </w:rPr>
        <w:t>25.03.22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526D91">
        <w:rPr>
          <w:rFonts w:ascii="Times New Roman" w:hAnsi="Times New Roman"/>
          <w:sz w:val="24"/>
          <w:szCs w:val="28"/>
          <w:highlight w:val="yellow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4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4"/>
    <w:p w:rsidR="0036168E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5" w:name="CP"/>
      <w:bookmarkStart w:id="6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526D91">
        <w:rPr>
          <w:rFonts w:ascii="Times New Roman" w:hAnsi="Times New Roman"/>
          <w:b/>
          <w:i/>
          <w:sz w:val="24"/>
          <w:szCs w:val="28"/>
          <w:highlight w:val="yellow"/>
          <w:lang w:val="ru-RU"/>
        </w:rPr>
        <w:t>ЭРПЭ 1000.1000.850.5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C16F71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C16F71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r w:rsidRPr="00C16F71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526D91">
        <w:rPr>
          <w:rFonts w:ascii="Times New Roman" w:hAnsi="Times New Roman"/>
          <w:sz w:val="24"/>
          <w:szCs w:val="28"/>
          <w:highlight w:val="yellow"/>
          <w:lang w:val="ru-RU"/>
        </w:rPr>
        <w:t>ЭРПЭ 1000.1000.850.5</w:t>
      </w:r>
      <w:r w:rsidRPr="00C16F71">
        <w:rPr>
          <w:rFonts w:ascii="Times New Roman" w:hAnsi="Times New Roman"/>
          <w:sz w:val="24"/>
          <w:szCs w:val="28"/>
          <w:lang w:val="ru-RU"/>
        </w:rPr>
        <w:t>;</w:t>
      </w:r>
      <w:bookmarkStart w:id="7" w:name="PR_comp_NET_CH"/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8" w:name="PR_comp_lcp"/>
      <w:r w:rsidRPr="009F05AD">
        <w:rPr>
          <w:rFonts w:ascii="Times New Roman" w:hAnsi="Times New Roman"/>
          <w:sz w:val="24"/>
          <w:szCs w:val="28"/>
          <w:lang w:val="ru-RU"/>
        </w:rPr>
        <w:t>- Шкаф управления ШУ;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9F05AD" w:rsidRP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перед решеткой;</w:t>
      </w:r>
    </w:p>
    <w:p w:rsidR="009F05AD" w:rsidRDefault="009F05AD" w:rsidP="009F05A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9F05AD">
        <w:rPr>
          <w:rFonts w:ascii="Times New Roman" w:hAnsi="Times New Roman"/>
          <w:sz w:val="24"/>
          <w:szCs w:val="28"/>
          <w:lang w:val="ru-RU"/>
        </w:rPr>
        <w:t>- Датчик уровня воды в канале за решеткой;</w:t>
      </w:r>
      <w:bookmarkEnd w:id="7"/>
      <w:r w:rsidRPr="009F05AD">
        <w:rPr>
          <w:rFonts w:ascii="Times New Roman" w:hAnsi="Times New Roman"/>
          <w:sz w:val="24"/>
          <w:szCs w:val="28"/>
          <w:lang w:val="ru-RU"/>
        </w:rPr>
        <w:t xml:space="preserve"> </w:t>
      </w:r>
    </w:p>
    <w:bookmarkEnd w:id="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="001C594F"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 w:rsidR="001C594F">
        <w:rPr>
          <w:rFonts w:ascii="Times New Roman" w:hAnsi="Times New Roman"/>
          <w:sz w:val="24"/>
          <w:szCs w:val="28"/>
          <w:lang w:val="ru-RU"/>
        </w:rPr>
        <w:t>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1C594F" w:rsidRDefault="001C594F" w:rsidP="00981605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</w:t>
      </w:r>
      <w:r w:rsidRPr="001C594F">
        <w:rPr>
          <w:rFonts w:ascii="Times New Roman" w:hAnsi="Times New Roman"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sz w:val="24"/>
          <w:szCs w:val="28"/>
          <w:lang w:val="ru-RU"/>
        </w:rPr>
        <w:t>воды в канале за решеткой;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 w:rsidR="00C863D5">
        <w:rPr>
          <w:rFonts w:ascii="Times New Roman" w:hAnsi="Times New Roman"/>
          <w:sz w:val="24"/>
          <w:szCs w:val="28"/>
          <w:lang w:val="ru-RU"/>
        </w:rPr>
        <w:t>решетка</w:t>
      </w:r>
      <w:bookmarkStart w:id="9" w:name="PR_comp_krepez_net"/>
      <w:r w:rsidR="00C863D5">
        <w:rPr>
          <w:rFonts w:ascii="Times New Roman" w:hAnsi="Times New Roman"/>
          <w:sz w:val="24"/>
          <w:szCs w:val="28"/>
          <w:lang w:val="ru-RU"/>
        </w:rPr>
        <w:t>, ШУ, ВПУ</w:t>
      </w:r>
      <w:bookmarkEnd w:id="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5"/>
    <w:p w:rsidR="00981605" w:rsidRDefault="00911B14" w:rsidP="00F82609">
      <w:pPr>
        <w:ind w:left="284" w:firstLine="709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D32E0B">
        <w:rPr>
          <w:rFonts w:ascii="Times New Roman" w:hAnsi="Times New Roman"/>
          <w:sz w:val="24"/>
          <w:szCs w:val="28"/>
          <w:lang w:val="ru-RU"/>
        </w:rPr>
        <w:t xml:space="preserve">; </w:t>
      </w:r>
      <w:bookmarkEnd w:id="6"/>
      <w:r w:rsidR="00F82609">
        <w:rPr>
          <w:rFonts w:ascii="Times New Roman" w:hAnsi="Times New Roman"/>
          <w:sz w:val="24"/>
          <w:szCs w:val="28"/>
          <w:lang w:val="ru-RU"/>
        </w:rPr>
        <w:t>декларация соответствия ТР ТС.</w:t>
      </w:r>
      <w:r w:rsidR="003305A8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981605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Решетка с экраном из перфорированных пластин ЭРПЭ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ЭРПЭ с экраном из перфорированных пластин предназначена для тонкой механической очистки хозяйственно-бытовых и производственных сточных вод</w:t>
      </w:r>
      <w:r>
        <w:rPr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ru-RU"/>
        </w:rPr>
        <w:t>на сооружениях водоочистки коммунальных и промышленных предприятий от механических загрязнений величиной более размера отверстий экрана решетки.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Устройство и принцип работы решетки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Общий вид и принципиальное устройство ЭРПЭ показано на рисунке 1.</w:t>
      </w:r>
    </w:p>
    <w:p w:rsidR="00981605" w:rsidRDefault="00981605" w:rsidP="00981605">
      <w:pPr>
        <w:ind w:firstLine="720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854"/>
        <w:gridCol w:w="6067"/>
      </w:tblGrid>
      <w:tr w:rsidR="00981605" w:rsidTr="00D1561B">
        <w:tc>
          <w:tcPr>
            <w:tcW w:w="4927" w:type="dxa"/>
            <w:hideMark/>
          </w:tcPr>
          <w:p w:rsidR="00981605" w:rsidRDefault="007D34C8" w:rsidP="00D1561B">
            <w:pPr>
              <w:jc w:val="right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rFonts w:ascii="PragmaticaC" w:hAnsi="PragmaticaC" w:cs="PragmaticaC"/>
                <w:b/>
                <w:noProof/>
                <w:color w:val="FFFFFF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33625" cy="3800475"/>
                  <wp:effectExtent l="0" t="0" r="0" b="0"/>
                  <wp:docPr id="8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8" w:type="dxa"/>
            <w:hideMark/>
          </w:tcPr>
          <w:p w:rsidR="00981605" w:rsidRDefault="007D34C8" w:rsidP="00D1561B">
            <w:pPr>
              <w:jc w:val="both"/>
              <w:rPr>
                <w:rFonts w:ascii="Times New Roman" w:eastAsia="Times New Roman" w:hAnsi="Times New Roman"/>
                <w:sz w:val="28"/>
                <w:szCs w:val="24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>
                  <wp:extent cx="3752850" cy="3790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28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605" w:rsidRDefault="00981605" w:rsidP="00DF25A4">
      <w:pPr>
        <w:spacing w:before="120" w:after="120"/>
        <w:ind w:firstLine="709"/>
        <w:jc w:val="center"/>
        <w:rPr>
          <w:rFonts w:ascii="Times New Roman" w:hAnsi="Times New Roman"/>
          <w:b/>
          <w:bCs/>
          <w:i/>
          <w:lang w:val="ru-RU"/>
        </w:rPr>
      </w:pPr>
      <w:r>
        <w:rPr>
          <w:rFonts w:ascii="Times New Roman" w:hAnsi="Times New Roman"/>
          <w:b/>
          <w:bCs/>
          <w:i/>
          <w:lang w:val="ru-RU"/>
        </w:rPr>
        <w:t>Рисунок 1 – Вид и принципиальное устройство решетки ЭРПЭ</w:t>
      </w:r>
    </w:p>
    <w:p w:rsidR="00981605" w:rsidRDefault="00981605" w:rsidP="00981605">
      <w:pPr>
        <w:jc w:val="center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i/>
          <w:spacing w:val="3"/>
          <w:w w:val="105"/>
          <w:szCs w:val="24"/>
          <w:lang w:val="ru-RU"/>
        </w:rPr>
        <w:t>1 – Каркас; 2 - Поворотные опоры; 3 - Перфорированные панели; 4 - Катковые цепи; 5 - Привод экрана; 6 - Вал привода; 7 - Звездочки; 8 - Нижние направляющие; 9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ab/>
        <w:t>Ленточная щетка; 10 - Цилиндрическая щетка; 11 - Форсунки; 12 - Привод щетки; 13 - Узел регулировки; 14 - Съёмный кожух; 15 - Склиз; 16 - Резиновый скребок; 17 - Люк; 18 - Резиновый скребок; 19 - Накладки; 20 – Крышка; 21 - Кран электромеханический; 22 - Сетчатый фильтр; 23 – Кран; 24 – Рукав; 25 - Коллектор промывки; 26 - Соединительный рукав.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изготовлена из коррозионностойкой стали и состоит из сварной рамы (каркаса) (1) установленного на поворотные опоры (2), экрана решетки и навесного оборудования. Экран решетки представляет собой бесконечное фильтрующее полотно, состоящее из перфорированных панелей (3) ступенчатой формы. Панели шарнирно закреплены на двух пластинчатых катковых цепях (4) из коррозионностойкой стали с пластиковыми катками и приводятся в движение мотор-редуктором (5) через вал привода (6) и звездочки (7). В подводной части цепи обкатываются вокруг не вращающихся нижних направляющих (8), изготовленных из износоустойчивого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Зазор между порогом решетки и панелями перекрыт ленточной щеткой из полимерной щетины (9). Перемещаясь вверх, панели извлекают из канала со сточными водами осевшие на них мелкие отбросы. Более крупные отбросы захватываются и извлекаются из канала ступенями панелей.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верхней части перфорированные панели очищаются с внешней стороны, вращающейся во встречном направлении цилиндрической щеткой (10) из полимерной щетины, а с внутренней стороны – промывкой струями воды через плоскофакельные форсунки (11). Щетка приводится во вращение мотор-редуктором (12). Расстояние между валом щетки и фильтрующим экраном регулируется узлом (13).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 xml:space="preserve">Щетка закрыта съемным кожухом (14), нижняя часть которого представляет собой склиз для выгрузки отбросов (15). В кожухе установлен резиновый скребок (16) для очистки щетки. Для доступа к щетке в кожухе имеется люк (17). На каркасе решетки установлен резиновый скребок (18), исключающий попадание удаленных с экрана отбросов обратно в канал.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Панели (3) на тыльной стороне фильтрующего экрана переводятся в положение параллельно потоку для уменьшения гидравлического сопротивления и исключения накопления мелких отбросов в корпусе решетки. Для снижения износа в местах трения панелей о корпус решетки установлены накладки (19) из износоустойчивого антифрикционного пластика.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Выше уровня канала на каркасе установлены съёмные крышки (20) предназначенные для обслуживания перфорированных панелей экрана.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Решетка оснащена системой промывки фильтрующего экрана. Запорная арматура узла промывки фильтрующего экрана установлена на поворотную опору, состоит из электромеханического крана (21), сетчатого фильтра грубой очистки (22), механического крана (23) и гибкого рукава со штуцером (24) для подключения к водопроводу. Угол между струями воды и панелями регулируется путем поворота коллектора (25) с форсунками, установленного в каркасе. Коллектор соединен с запорной арматурой гибким рукавом (26).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4"/>
          <w:lang w:val="ru-RU"/>
        </w:rPr>
      </w:pPr>
      <w:r>
        <w:rPr>
          <w:rFonts w:ascii="Times New Roman" w:eastAsia="Times New Roman" w:hAnsi="Times New Roman"/>
          <w:sz w:val="24"/>
          <w:szCs w:val="24"/>
          <w:lang w:val="ru-RU"/>
        </w:rPr>
        <w:t>В стандартном исполнении решетка жестко крепится к бортам канала при помощи анкерного крепления, опционально возможно исполнение на поворотных опорах, что даст возможность технического обслуживания решетки без опорожнения канала.</w:t>
      </w:r>
    </w:p>
    <w:p w:rsidR="00981605" w:rsidRDefault="00981605" w:rsidP="00981605">
      <w:pPr>
        <w:ind w:firstLine="709"/>
        <w:rPr>
          <w:rFonts w:ascii="Times New Roman" w:eastAsia="Times New Roman" w:hAnsi="Times New Roman"/>
          <w:noProof/>
          <w:sz w:val="28"/>
          <w:szCs w:val="24"/>
          <w:lang w:val="ru-RU"/>
        </w:rPr>
      </w:pPr>
    </w:p>
    <w:p w:rsidR="00981605" w:rsidRDefault="007D34C8" w:rsidP="00981605">
      <w:pPr>
        <w:jc w:val="center"/>
        <w:rPr>
          <w:rFonts w:ascii="Times New Roman" w:eastAsia="Times New Roman" w:hAnsi="Times New Roman"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3886200" cy="3190875"/>
            <wp:effectExtent l="0" t="0" r="0" b="0"/>
            <wp:docPr id="10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605" w:rsidRDefault="00981605" w:rsidP="00DF25A4">
      <w:pPr>
        <w:spacing w:after="120"/>
        <w:jc w:val="center"/>
        <w:rPr>
          <w:rFonts w:ascii="Times New Roman" w:hAnsi="Times New Roman"/>
          <w:b/>
          <w:bCs/>
          <w:i/>
        </w:rPr>
      </w:pPr>
      <w:r>
        <w:rPr>
          <w:rFonts w:ascii="Times New Roman" w:hAnsi="Times New Roman"/>
          <w:b/>
          <w:bCs/>
          <w:i/>
        </w:rPr>
        <w:t>Рисунок 2 – Поворотные фильтровальные модули</w:t>
      </w:r>
    </w:p>
    <w:p w:rsidR="00981605" w:rsidRDefault="00981605" w:rsidP="00981605">
      <w:pPr>
        <w:pStyle w:val="4"/>
        <w:numPr>
          <w:ilvl w:val="0"/>
          <w:numId w:val="13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 управления</w:t>
      </w:r>
      <w:bookmarkStart w:id="10" w:name="PR_opisanie_CP"/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>Решётка оснащается системой управления, состоящей из шкафа управления ШУ-РПЭ, выносного пульта управления ВПУ, датчика уровня, датчика остановки привода, система управления промывкой.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Система управления </w:t>
      </w:r>
      <w:r>
        <w:rPr>
          <w:rFonts w:ascii="Times New Roman" w:eastAsia="Times New Roman" w:hAnsi="Times New Roman"/>
          <w:sz w:val="24"/>
          <w:szCs w:val="28"/>
          <w:lang w:val="ru-RU"/>
        </w:rPr>
        <w:t>обеспечивает работу решётки в автоматическом и ручном режимах, а также защиту от нештатных режимов работы (электронная защита двигателя от токов перегрузки), отключающую питание привода и подающую аварийный световой сигнал. С целью снижения износа механизмов привода в системе управления предусмотрен режим плавного пуска преобразователем частоты со временем выхода привода на номинальную частоту вращения 3 секунды.</w:t>
      </w:r>
    </w:p>
    <w:p w:rsidR="00981605" w:rsidRDefault="00981605" w:rsidP="00981605">
      <w:pPr>
        <w:ind w:firstLine="851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автоматическом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работает циклически («работа-пауза»). Фаза «работа» цикла «работа-пауза» длится в течение времени Т1, в вместе с приводом решетки в работу включатся щетка и промывка, после чего привод решетки и система очистки автоматически останавливается на интервал времени Т2 (фаза «пауза» цикла «работа-пауза»), по истечение которого вновь повторяется рабочий цикл «работа-пауза». Интервалы времени Т1 и Т2 устанавливаются производителем решетки. В случае необходимости интервалы времени Т1 и Т2 могут регулироваться технологической службой эксплуатирующей организации.</w:t>
      </w:r>
    </w:p>
    <w:p w:rsidR="00981605" w:rsidRDefault="00981605" w:rsidP="00981605">
      <w:pPr>
        <w:tabs>
          <w:tab w:val="left" w:pos="1418"/>
        </w:tabs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достижении уровня сточных вод в канале перед решеткой максимального значения (определяется регулировкой датчика уровня) происходит автоматическое включение фазы «работа» цикла «работа-пауза» привода, даже если фаза «пауза» цикла «работа-пауза» не завершена. После </w:t>
      </w:r>
      <w:r>
        <w:rPr>
          <w:rFonts w:ascii="Times New Roman" w:eastAsia="Times New Roman" w:hAnsi="Times New Roman"/>
          <w:bCs/>
          <w:sz w:val="28"/>
          <w:szCs w:val="28"/>
          <w:lang w:val="ru-RU"/>
        </w:rPr>
        <w:t>с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нижения уровня сточных вод перед решеткой происходит автоматический ее переход в штатный циклический режим работы «работа-пауза».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При работе в автоматическом режиме в случае остановки из-за невозможности дальнего продвижения фильтровального полотна решетка останавливается с выдачей светового и звукового (опционально) сигнала «АВАРИЯ» 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В ручном режиме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решетка принудительно включается оператором на прямой либо реверсивный ход.</w:t>
      </w:r>
    </w:p>
    <w:p w:rsidR="00981605" w:rsidRDefault="00981605" w:rsidP="00981605">
      <w:pPr>
        <w:ind w:firstLine="709"/>
        <w:jc w:val="both"/>
        <w:rPr>
          <w:rFonts w:ascii="Times New Roman" w:eastAsia="Times New Roman" w:hAnsi="Times New Roman"/>
          <w:bCs/>
          <w:sz w:val="24"/>
          <w:szCs w:val="28"/>
          <w:lang w:val="ru-RU"/>
        </w:rPr>
      </w:pPr>
      <w:r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>Шкаф управления</w:t>
      </w:r>
      <w:r w:rsidR="00DF25A4">
        <w:rPr>
          <w:rFonts w:ascii="Times New Roman" w:eastAsia="Times New Roman" w:hAnsi="Times New Roman"/>
          <w:b/>
          <w:bCs/>
          <w:i/>
          <w:sz w:val="24"/>
          <w:szCs w:val="28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/>
        </w:rPr>
        <w:t>настенного исполнения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предназначен для управления работой привода решетки, щетки очистителя, системой пром</w:t>
      </w:r>
      <w:r w:rsidR="001C594F">
        <w:rPr>
          <w:rFonts w:ascii="Times New Roman" w:eastAsia="Times New Roman" w:hAnsi="Times New Roman"/>
          <w:bCs/>
          <w:sz w:val="24"/>
          <w:szCs w:val="28"/>
          <w:lang w:val="ru-RU"/>
        </w:rPr>
        <w:t>ы</w:t>
      </w:r>
      <w:r>
        <w:rPr>
          <w:rFonts w:ascii="Times New Roman" w:eastAsia="Times New Roman" w:hAnsi="Times New Roman"/>
          <w:bCs/>
          <w:sz w:val="24"/>
          <w:szCs w:val="28"/>
          <w:lang w:val="ru-RU"/>
        </w:rPr>
        <w:t>вки, а также для световой и звуковой (опционально) сигнализации аварийных режимов работы решетки. Шкаф управления решеткой устанавливается в помещении щитовой.</w:t>
      </w:r>
    </w:p>
    <w:p w:rsidR="00DF25A4" w:rsidRDefault="007D34C8" w:rsidP="00487764">
      <w:pPr>
        <w:spacing w:before="120"/>
        <w:ind w:firstLine="709"/>
        <w:jc w:val="center"/>
        <w:rPr>
          <w:rFonts w:ascii="Times New Roman" w:eastAsia="Times New Roman" w:hAnsi="Times New Roman"/>
          <w:noProof/>
          <w:sz w:val="28"/>
          <w:szCs w:val="24"/>
        </w:rPr>
      </w:pPr>
      <w:r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514600" cy="2800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5A4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– Переключатель режимов работы «Ручн-0-Авто»; 5 – Кнопка «ПУСК»; 6 – Кнопка «СБРОС»;                                      7 – Кнопка аварийного отключения «СТОП»; Вводы подключения:8 – ШУ-РГ; 9 – датчика уровня; </w:t>
      </w:r>
    </w:p>
    <w:p w:rsidR="00DF25A4" w:rsidRPr="003D16FA" w:rsidRDefault="00DF25A4" w:rsidP="00DF25A4">
      <w:pPr>
        <w:ind w:left="142" w:hanging="142"/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>
        <w:rPr>
          <w:rFonts w:ascii="Times New Roman" w:eastAsia="Times New Roman" w:hAnsi="Times New Roman"/>
          <w:i/>
          <w:sz w:val="20"/>
          <w:szCs w:val="24"/>
          <w:lang w:val="ru-RU"/>
        </w:rPr>
        <w:t>10 – датчика отключения; 11 – выносной световой арматур.</w:t>
      </w:r>
    </w:p>
    <w:p w:rsidR="00DF25A4" w:rsidRPr="00DF25A4" w:rsidRDefault="00DF25A4" w:rsidP="00DF25A4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/>
        </w:rPr>
        <w:t>Рисунок 3. Система управления (выносной пульт)</w:t>
      </w:r>
    </w:p>
    <w:p w:rsidR="00981605" w:rsidRDefault="00DF25A4" w:rsidP="00DF25A4">
      <w:pPr>
        <w:jc w:val="both"/>
        <w:rPr>
          <w:rFonts w:ascii="Times New Roman" w:eastAsia="Times New Roman" w:hAnsi="Times New Roman"/>
          <w:bCs/>
          <w:sz w:val="24"/>
          <w:szCs w:val="24"/>
          <w:lang w:val="ru-RU"/>
        </w:rPr>
      </w:pPr>
      <w:r>
        <w:rPr>
          <w:rFonts w:ascii="Times New Roman" w:eastAsia="Times New Roman" w:hAnsi="Times New Roman"/>
          <w:bCs/>
          <w:sz w:val="24"/>
          <w:szCs w:val="28"/>
          <w:lang w:val="ru-RU"/>
        </w:rPr>
        <w:t xml:space="preserve">            </w:t>
      </w:r>
      <w:r w:rsidR="00981605">
        <w:rPr>
          <w:rFonts w:ascii="Times New Roman" w:eastAsia="Times New Roman" w:hAnsi="Times New Roman"/>
          <w:b/>
          <w:bCs/>
          <w:i/>
          <w:sz w:val="24"/>
          <w:szCs w:val="24"/>
          <w:lang w:val="ru-RU"/>
        </w:rPr>
        <w:t>Выносной пульт управления ВПУ</w:t>
      </w:r>
      <w:r w:rsidR="00981605">
        <w:rPr>
          <w:rFonts w:ascii="Times New Roman" w:eastAsia="Times New Roman" w:hAnsi="Times New Roman"/>
          <w:bCs/>
          <w:sz w:val="24"/>
          <w:szCs w:val="24"/>
          <w:lang w:val="ru-RU"/>
        </w:rPr>
        <w:t xml:space="preserve"> (далее – ВПУ) представляет собой пульт местного управления и предназначен для оперативного управления работой решетки. ВПУ устанавливается в непосредственной близости от места установки решетки так, чтобы решетка была в зоне видимости оператора. Общий вид ВПУ представлен на рисунке </w:t>
      </w:r>
      <w:r w:rsidR="003D16FA">
        <w:rPr>
          <w:rFonts w:ascii="Times New Roman" w:eastAsia="Times New Roman" w:hAnsi="Times New Roman"/>
          <w:bCs/>
          <w:sz w:val="24"/>
          <w:szCs w:val="24"/>
          <w:lang w:val="ru-RU"/>
        </w:rPr>
        <w:t>3.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лицевую панель ВПУ выведены следующие органы управления работой решетки и световой индикации: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"АВТО" (1) зеленого цвета, информирующая о работе решетки в автоматическом режиме;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"Работа" (2) зеленого цвета, информирующая о включении привода;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индикаторная лампа «АВАРИЯ» (3) красного цвета, информирующая о возникшем нештатном режиме работы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переключатель режимов работы «РУЧН-0-АВТО» (4), предназначенный для перевода решетки в ручной или автоматический режим работы и остановки решетки;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«Пуск» (5), предназначенная для пуска привода в режиме «Авто»;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«Сброс» (6), предназначенная для сброса аварийной индикации и приведения системы управления в исходное состояние;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– кнопка аварийного отключения «СТОП» (7) с механической блокировкой нажатого состояния, отключающая электропитание всего оборудования решетки от внешней питающей сети. Возврат кнопки «СТОП» в исходное положение НЕ вызывает самозапуск привода решетки.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  <w:lang w:val="ru-RU"/>
        </w:rPr>
      </w:pPr>
      <w:r>
        <w:rPr>
          <w:rFonts w:ascii="Times New Roman" w:hAnsi="Times New Roman"/>
          <w:bCs/>
          <w:sz w:val="24"/>
          <w:szCs w:val="28"/>
          <w:lang w:val="ru-RU"/>
        </w:rPr>
        <w:t>На нижней панели ВПУ расположены герметичные кабельные вводы (8)...(11).</w:t>
      </w:r>
    </w:p>
    <w:p w:rsidR="00981605" w:rsidRDefault="00981605" w:rsidP="00981605">
      <w:pPr>
        <w:ind w:firstLine="709"/>
        <w:jc w:val="both"/>
        <w:rPr>
          <w:rFonts w:ascii="Times New Roman" w:hAnsi="Times New Roman"/>
          <w:bCs/>
          <w:sz w:val="24"/>
          <w:szCs w:val="28"/>
        </w:rPr>
      </w:pPr>
      <w:r>
        <w:rPr>
          <w:rFonts w:ascii="Times New Roman" w:hAnsi="Times New Roman"/>
          <w:b/>
          <w:bCs/>
          <w:i/>
          <w:sz w:val="24"/>
          <w:szCs w:val="28"/>
          <w:lang w:val="ru-RU"/>
        </w:rPr>
        <w:t>Датчик уровня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– ультразвуковой, предназначен для подачи</w:t>
      </w:r>
      <w:r w:rsidR="003D16FA">
        <w:rPr>
          <w:rFonts w:ascii="Times New Roman" w:hAnsi="Times New Roman"/>
          <w:bCs/>
          <w:sz w:val="24"/>
          <w:szCs w:val="28"/>
          <w:lang w:val="ru-RU"/>
        </w:rPr>
        <w:t xml:space="preserve"> </w:t>
      </w:r>
      <w:r>
        <w:rPr>
          <w:rFonts w:ascii="Times New Roman" w:hAnsi="Times New Roman"/>
          <w:bCs/>
          <w:sz w:val="24"/>
          <w:szCs w:val="28"/>
          <w:lang w:val="ru-RU"/>
        </w:rPr>
        <w:t>сигнала</w:t>
      </w:r>
      <w:r w:rsidR="006B0742">
        <w:rPr>
          <w:rFonts w:ascii="Times New Roman" w:hAnsi="Times New Roman"/>
          <w:bCs/>
          <w:sz w:val="24"/>
          <w:szCs w:val="28"/>
          <w:lang w:val="ru-RU"/>
        </w:rPr>
        <w:t xml:space="preserve"> на контроллер</w:t>
      </w:r>
      <w:r>
        <w:rPr>
          <w:rFonts w:ascii="Times New Roman" w:hAnsi="Times New Roman"/>
          <w:bCs/>
          <w:sz w:val="24"/>
          <w:szCs w:val="28"/>
          <w:lang w:val="ru-RU"/>
        </w:rPr>
        <w:t xml:space="preserve"> о необходимости включения и отключения привода решетки в зависимости от уровня жидкости в канале перед решеткой. Датчик устанавливается над каналом с помощью специального кронштейна и настраивается на максимальный уровень сточных вод в канале перед решеткой.  </w:t>
      </w:r>
      <w:r>
        <w:rPr>
          <w:rFonts w:ascii="Times New Roman" w:hAnsi="Times New Roman"/>
          <w:bCs/>
          <w:sz w:val="24"/>
          <w:szCs w:val="28"/>
        </w:rPr>
        <w:t>Датчик подключается к выносному пульту управления.</w:t>
      </w:r>
    </w:p>
    <w:bookmarkEnd w:id="10"/>
    <w:p w:rsidR="002620B8" w:rsidRPr="00F167B9" w:rsidRDefault="002620B8" w:rsidP="00981605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0918" w:rsidRDefault="00C90918" w:rsidP="00516D5E">
      <w:r>
        <w:separator/>
      </w:r>
    </w:p>
  </w:endnote>
  <w:endnote w:type="continuationSeparator" w:id="0">
    <w:p w:rsidR="00C90918" w:rsidRDefault="00C90918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526D91">
      <w:rPr>
        <w:bCs/>
        <w:i/>
        <w:noProof/>
        <w:highlight w:val="yellow"/>
      </w:rPr>
      <w:t>23.02.2022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526D91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526D91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0918" w:rsidRDefault="00C90918" w:rsidP="00516D5E">
      <w:r>
        <w:separator/>
      </w:r>
    </w:p>
  </w:footnote>
  <w:footnote w:type="continuationSeparator" w:id="0">
    <w:p w:rsidR="00C90918" w:rsidRDefault="00C90918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01354" w:rsidRPr="00CA274F" w:rsidRDefault="00D01354" w:rsidP="00D01354">
    <w:pPr>
      <w:pStyle w:val="ac"/>
      <w:rPr>
        <w:sz w:val="8"/>
        <w:szCs w:val="8"/>
      </w:rPr>
    </w:pPr>
    <w:bookmarkStart w:id="11" w:name="tpp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1"/>
      <w:gridCol w:w="479"/>
      <w:gridCol w:w="7385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7D34C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19225" cy="1123950"/>
                <wp:effectExtent l="0" t="0" r="0" b="0"/>
                <wp:docPr id="5" name="Рисунок 5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92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277D94" w:rsidRPr="005B7AA6" w:rsidRDefault="00277D94" w:rsidP="00277D94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277D94" w:rsidRPr="005B7AA6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277D94" w:rsidP="00277D94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EB0B13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277D94" w:rsidRPr="005B7AA6" w:rsidRDefault="00277D94" w:rsidP="00277D94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277D94" w:rsidRPr="005B7AA6" w:rsidRDefault="00526D91" w:rsidP="00277D94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2" w:history="1">
            <w:r w:rsidR="00277D94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277D94" w:rsidP="00277D94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7D34C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080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080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11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4C8"/>
    <w:rsid w:val="0000144B"/>
    <w:rsid w:val="0000715C"/>
    <w:rsid w:val="00020168"/>
    <w:rsid w:val="0002524B"/>
    <w:rsid w:val="00030739"/>
    <w:rsid w:val="000421CF"/>
    <w:rsid w:val="00042EDB"/>
    <w:rsid w:val="00047DF9"/>
    <w:rsid w:val="00056A55"/>
    <w:rsid w:val="00062B1A"/>
    <w:rsid w:val="000652B4"/>
    <w:rsid w:val="00070AD8"/>
    <w:rsid w:val="00092D07"/>
    <w:rsid w:val="000A4080"/>
    <w:rsid w:val="000E2734"/>
    <w:rsid w:val="00105103"/>
    <w:rsid w:val="00105B30"/>
    <w:rsid w:val="00113880"/>
    <w:rsid w:val="001212B1"/>
    <w:rsid w:val="001223B2"/>
    <w:rsid w:val="00135ECF"/>
    <w:rsid w:val="00141D32"/>
    <w:rsid w:val="001429EF"/>
    <w:rsid w:val="001573D9"/>
    <w:rsid w:val="00173935"/>
    <w:rsid w:val="00177F34"/>
    <w:rsid w:val="00192417"/>
    <w:rsid w:val="001A4197"/>
    <w:rsid w:val="001A6FE9"/>
    <w:rsid w:val="001B685F"/>
    <w:rsid w:val="001C594F"/>
    <w:rsid w:val="001C6201"/>
    <w:rsid w:val="001D0A2A"/>
    <w:rsid w:val="001D0B33"/>
    <w:rsid w:val="001D3280"/>
    <w:rsid w:val="001E39FE"/>
    <w:rsid w:val="001E5122"/>
    <w:rsid w:val="001F405A"/>
    <w:rsid w:val="00201E72"/>
    <w:rsid w:val="002074C8"/>
    <w:rsid w:val="00212A87"/>
    <w:rsid w:val="00215669"/>
    <w:rsid w:val="002164E7"/>
    <w:rsid w:val="0022302B"/>
    <w:rsid w:val="00225FD8"/>
    <w:rsid w:val="00240D61"/>
    <w:rsid w:val="00250836"/>
    <w:rsid w:val="00260505"/>
    <w:rsid w:val="002620B8"/>
    <w:rsid w:val="00264F8B"/>
    <w:rsid w:val="00267302"/>
    <w:rsid w:val="00277D94"/>
    <w:rsid w:val="00280E46"/>
    <w:rsid w:val="002830BF"/>
    <w:rsid w:val="0029110C"/>
    <w:rsid w:val="00294C4F"/>
    <w:rsid w:val="002A5EF7"/>
    <w:rsid w:val="002C7C53"/>
    <w:rsid w:val="002D0EEF"/>
    <w:rsid w:val="00300026"/>
    <w:rsid w:val="0030480D"/>
    <w:rsid w:val="003229F5"/>
    <w:rsid w:val="003305A8"/>
    <w:rsid w:val="00331F29"/>
    <w:rsid w:val="00335977"/>
    <w:rsid w:val="003448D0"/>
    <w:rsid w:val="00345E7A"/>
    <w:rsid w:val="00355BE5"/>
    <w:rsid w:val="00356B96"/>
    <w:rsid w:val="0036168E"/>
    <w:rsid w:val="0036348D"/>
    <w:rsid w:val="00364F9E"/>
    <w:rsid w:val="00365599"/>
    <w:rsid w:val="00365648"/>
    <w:rsid w:val="00371303"/>
    <w:rsid w:val="0037675A"/>
    <w:rsid w:val="003807F4"/>
    <w:rsid w:val="00381DB7"/>
    <w:rsid w:val="003A6FBE"/>
    <w:rsid w:val="003D16FA"/>
    <w:rsid w:val="003E13EE"/>
    <w:rsid w:val="003E26E3"/>
    <w:rsid w:val="003E6DCF"/>
    <w:rsid w:val="003F1C6B"/>
    <w:rsid w:val="003F5BBA"/>
    <w:rsid w:val="00400DB5"/>
    <w:rsid w:val="00406986"/>
    <w:rsid w:val="00412D98"/>
    <w:rsid w:val="00413748"/>
    <w:rsid w:val="004255FB"/>
    <w:rsid w:val="0042647E"/>
    <w:rsid w:val="0042693F"/>
    <w:rsid w:val="00434D45"/>
    <w:rsid w:val="00443F96"/>
    <w:rsid w:val="00466122"/>
    <w:rsid w:val="0047798D"/>
    <w:rsid w:val="004801CE"/>
    <w:rsid w:val="00487764"/>
    <w:rsid w:val="004A7C52"/>
    <w:rsid w:val="004C481C"/>
    <w:rsid w:val="004D0CE6"/>
    <w:rsid w:val="004D3D80"/>
    <w:rsid w:val="004F2DFA"/>
    <w:rsid w:val="004F5ED3"/>
    <w:rsid w:val="004F7788"/>
    <w:rsid w:val="004F7C89"/>
    <w:rsid w:val="00500DDB"/>
    <w:rsid w:val="00510CA5"/>
    <w:rsid w:val="00516D5E"/>
    <w:rsid w:val="00526D91"/>
    <w:rsid w:val="005324F8"/>
    <w:rsid w:val="00543B1E"/>
    <w:rsid w:val="00555A53"/>
    <w:rsid w:val="00562D91"/>
    <w:rsid w:val="00563126"/>
    <w:rsid w:val="00564B74"/>
    <w:rsid w:val="005702C4"/>
    <w:rsid w:val="00572666"/>
    <w:rsid w:val="00577DBB"/>
    <w:rsid w:val="00590DE6"/>
    <w:rsid w:val="005977D1"/>
    <w:rsid w:val="005A0C1F"/>
    <w:rsid w:val="005B58E8"/>
    <w:rsid w:val="005C545B"/>
    <w:rsid w:val="005D3181"/>
    <w:rsid w:val="005D63BB"/>
    <w:rsid w:val="005F2EB4"/>
    <w:rsid w:val="005F2EEA"/>
    <w:rsid w:val="005F7026"/>
    <w:rsid w:val="00602EB3"/>
    <w:rsid w:val="00611CD9"/>
    <w:rsid w:val="0067203F"/>
    <w:rsid w:val="00672607"/>
    <w:rsid w:val="006842D3"/>
    <w:rsid w:val="00684C1D"/>
    <w:rsid w:val="0069239B"/>
    <w:rsid w:val="006A0EDA"/>
    <w:rsid w:val="006A47A8"/>
    <w:rsid w:val="006B0742"/>
    <w:rsid w:val="006C0B16"/>
    <w:rsid w:val="006C7B34"/>
    <w:rsid w:val="006D771E"/>
    <w:rsid w:val="006E33EA"/>
    <w:rsid w:val="006F381D"/>
    <w:rsid w:val="006F70ED"/>
    <w:rsid w:val="00700868"/>
    <w:rsid w:val="0070147E"/>
    <w:rsid w:val="00701EF1"/>
    <w:rsid w:val="007266E7"/>
    <w:rsid w:val="007368E9"/>
    <w:rsid w:val="00740992"/>
    <w:rsid w:val="00746235"/>
    <w:rsid w:val="0075135F"/>
    <w:rsid w:val="007564DA"/>
    <w:rsid w:val="00761793"/>
    <w:rsid w:val="007629F8"/>
    <w:rsid w:val="00775B26"/>
    <w:rsid w:val="00795227"/>
    <w:rsid w:val="007A5BF1"/>
    <w:rsid w:val="007B2F56"/>
    <w:rsid w:val="007B5134"/>
    <w:rsid w:val="007D34C8"/>
    <w:rsid w:val="007E3814"/>
    <w:rsid w:val="007F56E6"/>
    <w:rsid w:val="00802363"/>
    <w:rsid w:val="008078A6"/>
    <w:rsid w:val="008116D3"/>
    <w:rsid w:val="00815583"/>
    <w:rsid w:val="008236F2"/>
    <w:rsid w:val="00833128"/>
    <w:rsid w:val="00835375"/>
    <w:rsid w:val="00852DCB"/>
    <w:rsid w:val="008576A8"/>
    <w:rsid w:val="00861347"/>
    <w:rsid w:val="008805D5"/>
    <w:rsid w:val="00883604"/>
    <w:rsid w:val="00884ED7"/>
    <w:rsid w:val="008A23D4"/>
    <w:rsid w:val="008A5E14"/>
    <w:rsid w:val="008B722E"/>
    <w:rsid w:val="008C53E6"/>
    <w:rsid w:val="008D1505"/>
    <w:rsid w:val="008D16A1"/>
    <w:rsid w:val="008F6AA8"/>
    <w:rsid w:val="00911B14"/>
    <w:rsid w:val="00917AF2"/>
    <w:rsid w:val="00922AF5"/>
    <w:rsid w:val="0094711A"/>
    <w:rsid w:val="00947830"/>
    <w:rsid w:val="00956FF5"/>
    <w:rsid w:val="00960649"/>
    <w:rsid w:val="00981605"/>
    <w:rsid w:val="0098617C"/>
    <w:rsid w:val="009959C1"/>
    <w:rsid w:val="009963EC"/>
    <w:rsid w:val="00997B55"/>
    <w:rsid w:val="009C60E0"/>
    <w:rsid w:val="009C6E2A"/>
    <w:rsid w:val="009C714C"/>
    <w:rsid w:val="009E46BD"/>
    <w:rsid w:val="009E4896"/>
    <w:rsid w:val="009F05AD"/>
    <w:rsid w:val="00A137D5"/>
    <w:rsid w:val="00A21911"/>
    <w:rsid w:val="00A22D09"/>
    <w:rsid w:val="00A346CB"/>
    <w:rsid w:val="00A536D9"/>
    <w:rsid w:val="00A54000"/>
    <w:rsid w:val="00A604BF"/>
    <w:rsid w:val="00A67101"/>
    <w:rsid w:val="00A673CE"/>
    <w:rsid w:val="00A82B13"/>
    <w:rsid w:val="00A97624"/>
    <w:rsid w:val="00AB6543"/>
    <w:rsid w:val="00AB74B4"/>
    <w:rsid w:val="00AD0F54"/>
    <w:rsid w:val="00B05701"/>
    <w:rsid w:val="00B06BCA"/>
    <w:rsid w:val="00B16972"/>
    <w:rsid w:val="00B24BF4"/>
    <w:rsid w:val="00B26685"/>
    <w:rsid w:val="00B4361A"/>
    <w:rsid w:val="00B55F72"/>
    <w:rsid w:val="00B566E7"/>
    <w:rsid w:val="00B601C4"/>
    <w:rsid w:val="00B63F2D"/>
    <w:rsid w:val="00B73D5B"/>
    <w:rsid w:val="00B829C7"/>
    <w:rsid w:val="00BA76A2"/>
    <w:rsid w:val="00BB07AE"/>
    <w:rsid w:val="00BC4164"/>
    <w:rsid w:val="00BD0115"/>
    <w:rsid w:val="00BD60B7"/>
    <w:rsid w:val="00BE5703"/>
    <w:rsid w:val="00BE58F4"/>
    <w:rsid w:val="00BE78E0"/>
    <w:rsid w:val="00BF2C0D"/>
    <w:rsid w:val="00BF4BAB"/>
    <w:rsid w:val="00C04085"/>
    <w:rsid w:val="00C04185"/>
    <w:rsid w:val="00C108F2"/>
    <w:rsid w:val="00C16F71"/>
    <w:rsid w:val="00C21520"/>
    <w:rsid w:val="00C43818"/>
    <w:rsid w:val="00C62E0E"/>
    <w:rsid w:val="00C63016"/>
    <w:rsid w:val="00C647D0"/>
    <w:rsid w:val="00C863D5"/>
    <w:rsid w:val="00C866EB"/>
    <w:rsid w:val="00C90918"/>
    <w:rsid w:val="00C9741D"/>
    <w:rsid w:val="00CA4DD1"/>
    <w:rsid w:val="00CB4B0C"/>
    <w:rsid w:val="00CC29EC"/>
    <w:rsid w:val="00D01354"/>
    <w:rsid w:val="00D03CEB"/>
    <w:rsid w:val="00D047F0"/>
    <w:rsid w:val="00D1561B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18DF"/>
    <w:rsid w:val="00D93C74"/>
    <w:rsid w:val="00D97F0C"/>
    <w:rsid w:val="00DA45BF"/>
    <w:rsid w:val="00DB527D"/>
    <w:rsid w:val="00DD0659"/>
    <w:rsid w:val="00DE0749"/>
    <w:rsid w:val="00DE0E4C"/>
    <w:rsid w:val="00DE390A"/>
    <w:rsid w:val="00DF1E5B"/>
    <w:rsid w:val="00DF25A4"/>
    <w:rsid w:val="00E0069B"/>
    <w:rsid w:val="00E00702"/>
    <w:rsid w:val="00E00B26"/>
    <w:rsid w:val="00E14AF6"/>
    <w:rsid w:val="00E20602"/>
    <w:rsid w:val="00E23FFA"/>
    <w:rsid w:val="00E240B9"/>
    <w:rsid w:val="00E3641B"/>
    <w:rsid w:val="00E42E40"/>
    <w:rsid w:val="00E86813"/>
    <w:rsid w:val="00E94B86"/>
    <w:rsid w:val="00EA5004"/>
    <w:rsid w:val="00EB0980"/>
    <w:rsid w:val="00EB0B13"/>
    <w:rsid w:val="00EC574B"/>
    <w:rsid w:val="00EC6E2C"/>
    <w:rsid w:val="00ED59F4"/>
    <w:rsid w:val="00EF7CE8"/>
    <w:rsid w:val="00F02D10"/>
    <w:rsid w:val="00F05E32"/>
    <w:rsid w:val="00F167B9"/>
    <w:rsid w:val="00F24F9D"/>
    <w:rsid w:val="00F41556"/>
    <w:rsid w:val="00F43A66"/>
    <w:rsid w:val="00F62C2A"/>
    <w:rsid w:val="00F74AAD"/>
    <w:rsid w:val="00F82609"/>
    <w:rsid w:val="00F85722"/>
    <w:rsid w:val="00F95546"/>
    <w:rsid w:val="00FB0266"/>
    <w:rsid w:val="00FC0582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D384A07A-1B68-437B-9DBB-5A3D51BF1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4C481C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styleId="-43">
    <w:name w:val="Grid Table 4 Accent 3"/>
    <w:basedOn w:val="a1"/>
    <w:uiPriority w:val="49"/>
    <w:rsid w:val="00F62C2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1212B1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85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hyperlink" Target="mailto:tpp@ecopolymer.com" TargetMode="External"/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&#1054;&#1090;&#1076;&#1077;&#1083;&#1099;\&#1054;&#1058;&#1054;\object%20(OTONEW)\&#1054;&#1041;&#1054;&#1056;&#1059;&#1044;&#1054;&#1042;&#1040;&#1053;&#1048;&#1045;%20&#1069;&#1050;&#1054;&#1055;&#1054;&#1051;&#1048;&#1052;&#1045;&#1056;\8.%20&#1053;&#1054;&#1042;&#1067;&#1045;%20&#1062;&#1045;&#1053;&#1067;\VBA\NotPublic\&#1058;&#1050;&#1055;_&#1087;&#1086;_&#1090;&#1080;&#1087;&#1072;&#1084;_&#1086;&#1073;&#1086;&#1088;&#1091;&#1076;&#1086;&#1074;&#1072;&#1085;&#1080;&#1103;\2021_ver2\&#1069;&#1056;&#1055;&#1069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EEBCF2-6A70-4C4D-BB78-CC305526B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ЭРПЭ</Template>
  <TotalTime>0</TotalTime>
  <Pages>3</Pages>
  <Words>1666</Words>
  <Characters>9500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11144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2022-02-23T14:08:00Z</dcterms:created>
  <dcterms:modified xsi:type="dcterms:W3CDTF">2022-02-23T14:08:00Z</dcterms:modified>
</cp:coreProperties>
</file>