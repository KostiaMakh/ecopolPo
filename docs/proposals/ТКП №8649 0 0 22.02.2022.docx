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0E1A36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8649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0E1A36">
                        <w:rPr>
                          <w:rFonts w:ascii="Times New Roman" w:hAnsi="Times New Roman"/>
                          <w:i/>
                          <w:highlight w:val="yellow"/>
                        </w:rPr>
                        <w:t>8649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0E1A36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0E1A36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0E1A36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lastRenderedPageBreak/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0E1A36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1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1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0E1A36">
        <w:rPr>
          <w:rFonts w:ascii="Times New Roman" w:eastAsia="Times New Roman" w:hAnsi="Times New Roman"/>
          <w:sz w:val="24"/>
          <w:szCs w:val="28"/>
          <w:lang w:val="ru-RU" w:eastAsia="ru-RU"/>
        </w:rPr>
        <w:t>ЭРПЭ 1000.1300.850.6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2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0E1A36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ЭРПЭ 1000.1300.850.6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1300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850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3500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1890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2540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 ÷ 0,89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1,5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IP 55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1100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0E1A36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AISI 201</w:t>
            </w:r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2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3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r w:rsidR="000E1A36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без ШУ.</w:t>
            </w:r>
          </w:p>
          <w:p w:rsidR="003E6DCF" w:rsidRPr="00602EB3" w:rsidRDefault="000E1A36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ЭРПЭ 1000.1300.850.6</w:t>
            </w:r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3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0E1A36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highlight w:val="yellow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0E1A36">
        <w:rPr>
          <w:rFonts w:ascii="Times New Roman" w:hAnsi="Times New Roman"/>
          <w:sz w:val="24"/>
          <w:szCs w:val="28"/>
          <w:highlight w:val="yellow"/>
          <w:lang w:val="ru-RU"/>
        </w:rPr>
        <w:t>24.03.22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0E1A36">
        <w:rPr>
          <w:rFonts w:ascii="Times New Roman" w:hAnsi="Times New Roman"/>
          <w:sz w:val="24"/>
          <w:szCs w:val="28"/>
          <w:highlight w:val="yellow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4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4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5" w:name="CP"/>
      <w:bookmarkStart w:id="6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0E1A36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ЭРПЭ 1000.1300.850.6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9F05AD" w:rsidRDefault="00BF2C0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0E1A36">
        <w:rPr>
          <w:rFonts w:ascii="Times New Roman" w:hAnsi="Times New Roman"/>
          <w:sz w:val="24"/>
          <w:szCs w:val="28"/>
          <w:highlight w:val="yellow"/>
          <w:lang w:val="ru-RU"/>
        </w:rPr>
        <w:t>ЭРПЭ 1000.1300.850.6</w:t>
      </w:r>
      <w:r w:rsidRPr="00C16F71">
        <w:rPr>
          <w:rFonts w:ascii="Times New Roman" w:hAnsi="Times New Roman"/>
          <w:sz w:val="24"/>
          <w:szCs w:val="28"/>
          <w:lang w:val="ru-RU"/>
        </w:rPr>
        <w:t>;</w:t>
      </w:r>
      <w:bookmarkStart w:id="7" w:name="PR_comp_lcp"/>
      <w:r w:rsidR="009F05AD" w:rsidRPr="009F05AD">
        <w:rPr>
          <w:rFonts w:ascii="Times New Roman" w:hAnsi="Times New Roman"/>
          <w:sz w:val="24"/>
          <w:szCs w:val="28"/>
          <w:lang w:val="ru-RU"/>
        </w:rPr>
        <w:t xml:space="preserve"> </w:t>
      </w:r>
    </w:p>
    <w:bookmarkEnd w:id="7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5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6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>1 – Каркас; 2 - Поворотные опоры; 3 - Перфорированные панели; 4 - Катковые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катковых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стороны – промывкой струями воды через плоскофакельные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r>
        <w:rPr>
          <w:rFonts w:ascii="Times New Roman" w:hAnsi="Times New Roman"/>
          <w:b/>
          <w:bCs/>
          <w:i/>
        </w:rPr>
        <w:t>Рисунок 2 – Поворотные фильтровальные модули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8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«СБРОС»;   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самозапуск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(8)...(11).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r>
        <w:rPr>
          <w:rFonts w:ascii="Times New Roman" w:hAnsi="Times New Roman"/>
          <w:bCs/>
          <w:sz w:val="24"/>
          <w:szCs w:val="28"/>
        </w:rPr>
        <w:t>Датчик подключается к выносному пульту управления.</w:t>
      </w:r>
    </w:p>
    <w:bookmarkEnd w:id="8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918" w:rsidRDefault="00C90918" w:rsidP="00516D5E">
      <w:r>
        <w:separator/>
      </w:r>
    </w:p>
  </w:endnote>
  <w:endnote w:type="continuationSeparator" w:id="0">
    <w:p w:rsidR="00C90918" w:rsidRDefault="00C90918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0E1A36">
      <w:rPr>
        <w:bCs/>
        <w:i/>
        <w:noProof/>
        <w:highlight w:val="yellow"/>
      </w:rPr>
      <w:t>22.02.2022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0E1A36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0E1A36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918" w:rsidRDefault="00C90918" w:rsidP="00516D5E">
      <w:r>
        <w:separator/>
      </w:r>
    </w:p>
  </w:footnote>
  <w:footnote w:type="continuationSeparator" w:id="0">
    <w:p w:rsidR="00C90918" w:rsidRDefault="00C90918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9" w:name="tpp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1"/>
      <w:gridCol w:w="479"/>
      <w:gridCol w:w="7385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7D34C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19225" cy="1123950"/>
                <wp:effectExtent l="0" t="0" r="0" b="0"/>
                <wp:docPr id="5" name="Рисунок 5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277D94" w:rsidRPr="005B7AA6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EB0B13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277D94" w:rsidRPr="005B7AA6" w:rsidRDefault="000E1A36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9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1A36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A5EF7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81DB7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0918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B0B13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tpp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A5C3B7-2EE0-4CDA-AE43-5F3A30FF4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0</TotalTime>
  <Pages>3</Pages>
  <Words>1641</Words>
  <Characters>9357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10977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2022-02-22T14:44:00Z</dcterms:created>
  <dcterms:modified xsi:type="dcterms:W3CDTF">2022-02-22T14:44:00Z</dcterms:modified>
</cp:coreProperties>
</file>