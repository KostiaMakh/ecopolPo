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771F35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8646.0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771F35">
                        <w:rPr>
                          <w:rFonts w:ascii="Times New Roman" w:hAnsi="Times New Roman"/>
                          <w:i/>
                          <w:highlight w:val="yellow"/>
                        </w:rPr>
                        <w:t>8646.0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771F3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771F35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771F3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771F35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771F35">
        <w:rPr>
          <w:rFonts w:ascii="Times New Roman" w:eastAsia="Times New Roman" w:hAnsi="Times New Roman"/>
          <w:sz w:val="24"/>
          <w:szCs w:val="28"/>
          <w:lang w:val="ru-RU" w:eastAsia="ru-RU"/>
        </w:rPr>
        <w:t>ЭРПЭ 1000.600.850.2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771F35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1000.600.850.2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2800.0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2140.0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None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0.75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1.5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900.0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771F3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771F3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771F35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1000.600.850.2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771F3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771F35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771F35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771F35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1000.600.850.2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771F35">
        <w:rPr>
          <w:rFonts w:ascii="Times New Roman" w:hAnsi="Times New Roman"/>
          <w:sz w:val="24"/>
          <w:szCs w:val="28"/>
          <w:highlight w:val="yellow"/>
          <w:lang w:val="ru-RU"/>
        </w:rPr>
        <w:t>ЭРПЭ 1000.600.850.2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 xml:space="preserve">- Датчик уровня воды в канале за решеткой; </w:t>
      </w:r>
    </w:p>
    <w:bookmarkEnd w:id="7"/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F7" w:rsidRDefault="002A5EF7" w:rsidP="00516D5E">
      <w:r>
        <w:separator/>
      </w:r>
    </w:p>
  </w:endnote>
  <w:endnote w:type="continuationSeparator" w:id="0">
    <w:p w:rsidR="002A5EF7" w:rsidRDefault="002A5EF7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771F35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771F3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771F3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F7" w:rsidRDefault="002A5EF7" w:rsidP="00516D5E">
      <w:r>
        <w:separator/>
      </w:r>
    </w:p>
  </w:footnote>
  <w:footnote w:type="continuationSeparator" w:id="0">
    <w:p w:rsidR="002A5EF7" w:rsidRDefault="002A5EF7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771F35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1F35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17CB3-D665-4A9D-9728-CA3B552D0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1668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11156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2022-02-22T13:14:00Z</dcterms:created>
  <dcterms:modified xsi:type="dcterms:W3CDTF">2022-02-22T13:14:00Z</dcterms:modified>
</cp:coreProperties>
</file>