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DA23CA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DA23CA">
                        <w:rPr>
                          <w:rFonts w:ascii="Times New Roman" w:hAnsi="Times New Roman"/>
                          <w:i/>
                          <w:highlight w:val="yellow"/>
                        </w:rPr>
                        <w:t>8648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DA23CA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DA23CA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DA23CA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DA23CA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DA23CA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1000.1300.850.6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DA23CA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1000.1300.850.6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1300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3500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2540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1100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DA23CA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DA23CA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без ШУ.</w:t>
            </w:r>
          </w:p>
          <w:p w:rsidR="003E6DCF" w:rsidRPr="00602EB3" w:rsidRDefault="00DA23CA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1000.1300.850.6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DA23CA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DA23CA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DA23CA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DA23CA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1000.1300.850.6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DA23CA">
        <w:rPr>
          <w:rFonts w:ascii="Times New Roman" w:hAnsi="Times New Roman"/>
          <w:sz w:val="24"/>
          <w:szCs w:val="28"/>
          <w:highlight w:val="yellow"/>
          <w:lang w:val="ru-RU"/>
        </w:rPr>
        <w:t>ЭРПЭ 1000.1300.850.6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7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7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F7" w:rsidRDefault="002A5EF7" w:rsidP="00516D5E">
      <w:r>
        <w:separator/>
      </w:r>
    </w:p>
  </w:endnote>
  <w:endnote w:type="continuationSeparator" w:id="0">
    <w:p w:rsidR="002A5EF7" w:rsidRDefault="002A5EF7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DA23CA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DA23CA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DA23CA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F7" w:rsidRDefault="002A5EF7" w:rsidP="00516D5E">
      <w:r>
        <w:separator/>
      </w:r>
    </w:p>
  </w:footnote>
  <w:footnote w:type="continuationSeparator" w:id="0">
    <w:p w:rsidR="002A5EF7" w:rsidRDefault="002A5EF7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8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DA23CA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8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23CA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03271-6688-4E0F-8F37-0F4ADF66E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5</Pages>
  <Words>1641</Words>
  <Characters>9355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2022-02-22T14:43:00Z</dcterms:created>
  <dcterms:modified xsi:type="dcterms:W3CDTF">2022-02-22T14:43:00Z</dcterms:modified>
</cp:coreProperties>
</file>