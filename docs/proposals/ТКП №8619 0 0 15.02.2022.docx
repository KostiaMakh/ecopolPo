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B5413F">
                              <w:rPr>
                                <w:rFonts w:ascii="Times New Roman" w:hAnsi="Times New Roman"/>
                                <w:i/>
                              </w:rPr>
                              <w:t>8619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B5413F">
                        <w:rPr>
                          <w:rFonts w:ascii="Times New Roman" w:hAnsi="Times New Roman"/>
                          <w:i/>
                        </w:rPr>
                        <w:t>8619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B5413F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B5413F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B5413F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B5413F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B5413F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B5413F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B5413F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B5413F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B5413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B5413F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B5413F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B5413F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B5413F">
        <w:rPr>
          <w:rFonts w:ascii="Times New Roman" w:hAnsi="Times New Roman"/>
          <w:sz w:val="24"/>
          <w:szCs w:val="28"/>
          <w:lang w:val="ru-RU"/>
        </w:rPr>
        <w:t>17.03.22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B5413F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B5413F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B5413F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B5413F">
      <w:rPr>
        <w:bCs/>
        <w:i/>
        <w:noProof/>
      </w:rPr>
      <w:t>15.02.2022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B5413F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B5413F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B5413F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B5413F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413F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D935B-39D7-4A1F-BF9C-2FBA73276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8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2022-02-15T14:39:00Z</dcterms:created>
  <dcterms:modified xsi:type="dcterms:W3CDTF">2022-02-15T14:39:00Z</dcterms:modified>
</cp:coreProperties>
</file>